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3BCA" w14:textId="7EC271F8" w:rsidR="00333C67" w:rsidRPr="001B283F" w:rsidRDefault="008511DD" w:rsidP="00F605D4">
      <w:pPr>
        <w:pStyle w:val="Title"/>
        <w:jc w:val="center"/>
        <w:rPr>
          <w:i/>
          <w:iCs/>
          <w:color w:val="7030A0"/>
          <w:sz w:val="52"/>
          <w:szCs w:val="52"/>
          <w:u w:val="single"/>
        </w:rPr>
      </w:pPr>
      <w:r w:rsidRPr="001B283F">
        <w:rPr>
          <w:i/>
          <w:iCs/>
          <w:color w:val="7030A0"/>
          <w:sz w:val="52"/>
          <w:szCs w:val="52"/>
          <w:u w:val="single"/>
        </w:rPr>
        <w:t>Product Inventory Management</w:t>
      </w:r>
      <w:r w:rsidR="002152D3" w:rsidRPr="001B283F">
        <w:rPr>
          <w:i/>
          <w:iCs/>
          <w:color w:val="7030A0"/>
          <w:sz w:val="52"/>
          <w:szCs w:val="52"/>
          <w:u w:val="single"/>
        </w:rPr>
        <w:t xml:space="preserve"> </w:t>
      </w:r>
      <w:r w:rsidRPr="001B283F">
        <w:rPr>
          <w:i/>
          <w:iCs/>
          <w:color w:val="7030A0"/>
          <w:sz w:val="52"/>
          <w:szCs w:val="52"/>
          <w:u w:val="single"/>
        </w:rPr>
        <w:t>System</w:t>
      </w:r>
    </w:p>
    <w:p w14:paraId="49B29FA7" w14:textId="77777777" w:rsidR="00334587" w:rsidRPr="007E2E87" w:rsidRDefault="00334587" w:rsidP="00B743C7">
      <w:pPr>
        <w:pStyle w:val="Title"/>
        <w:rPr>
          <w:color w:val="7030A0"/>
          <w:sz w:val="40"/>
          <w:szCs w:val="40"/>
        </w:rPr>
      </w:pPr>
    </w:p>
    <w:p w14:paraId="38B418C1" w14:textId="77777777" w:rsidR="00334587" w:rsidRPr="0009761D" w:rsidRDefault="00334587" w:rsidP="00B743C7">
      <w:pPr>
        <w:pStyle w:val="Title"/>
        <w:rPr>
          <w:color w:val="00B050"/>
          <w:sz w:val="40"/>
          <w:szCs w:val="40"/>
        </w:rPr>
      </w:pPr>
    </w:p>
    <w:p w14:paraId="5F7635B2" w14:textId="77777777" w:rsidR="004251DF" w:rsidRPr="0009761D" w:rsidRDefault="004251DF" w:rsidP="00BA2F05">
      <w:pPr>
        <w:pStyle w:val="Title"/>
        <w:rPr>
          <w:color w:val="00B050"/>
          <w:sz w:val="40"/>
          <w:szCs w:val="40"/>
        </w:rPr>
      </w:pPr>
      <w:r w:rsidRPr="004F0BE0">
        <w:rPr>
          <w:color w:val="31312E" w:themeColor="text2"/>
          <w:sz w:val="40"/>
          <w:szCs w:val="40"/>
        </w:rPr>
        <w:t xml:space="preserve">TEAM ID : </w:t>
      </w:r>
      <w:r w:rsidRPr="0009761D">
        <w:rPr>
          <w:color w:val="00B050"/>
          <w:sz w:val="40"/>
          <w:szCs w:val="40"/>
        </w:rPr>
        <w:t>69a7c56ce8fb1cec772666ef</w:t>
      </w:r>
    </w:p>
    <w:p w14:paraId="54F6D331" w14:textId="77777777" w:rsidR="004251DF" w:rsidRDefault="004251DF" w:rsidP="00BA2F05">
      <w:pPr>
        <w:pStyle w:val="Title"/>
        <w:rPr>
          <w:color w:val="31312E" w:themeColor="text2"/>
          <w:sz w:val="40"/>
          <w:szCs w:val="40"/>
        </w:rPr>
      </w:pPr>
    </w:p>
    <w:p w14:paraId="1C10DD5D" w14:textId="287A0A40" w:rsidR="004251DF" w:rsidRDefault="004251DF" w:rsidP="00BA2F05">
      <w:pPr>
        <w:pStyle w:val="Title"/>
        <w:rPr>
          <w:color w:val="31312E" w:themeColor="text2"/>
          <w:sz w:val="40"/>
          <w:szCs w:val="40"/>
        </w:rPr>
      </w:pPr>
      <w:r>
        <w:rPr>
          <w:color w:val="31312E" w:themeColor="text2"/>
          <w:sz w:val="40"/>
          <w:szCs w:val="40"/>
        </w:rPr>
        <w:t>TEAM LEADER : NISHA S</w:t>
      </w:r>
    </w:p>
    <w:p w14:paraId="48AFC8C0" w14:textId="55882076" w:rsidR="004251DF" w:rsidRDefault="00015E46" w:rsidP="00BA2F05">
      <w:pPr>
        <w:pStyle w:val="Title"/>
        <w:rPr>
          <w:color w:val="31312E" w:themeColor="text2"/>
          <w:sz w:val="40"/>
          <w:szCs w:val="40"/>
        </w:rPr>
      </w:pPr>
      <w:r>
        <w:rPr>
          <w:color w:val="31312E" w:themeColor="text2"/>
          <w:sz w:val="40"/>
          <w:szCs w:val="40"/>
        </w:rPr>
        <w:t xml:space="preserve">  </w:t>
      </w:r>
      <w:r w:rsidR="004251DF">
        <w:rPr>
          <w:color w:val="31312E" w:themeColor="text2"/>
          <w:sz w:val="40"/>
          <w:szCs w:val="40"/>
        </w:rPr>
        <w:t xml:space="preserve">                            (</w:t>
      </w:r>
      <w:hyperlink r:id="rId7" w:history="1">
        <w:r w:rsidR="004251DF" w:rsidRPr="002B151C">
          <w:rPr>
            <w:rStyle w:val="Hyperlink"/>
            <w:sz w:val="40"/>
            <w:szCs w:val="40"/>
          </w:rPr>
          <w:t>nishasuresh1003@gmail.com</w:t>
        </w:r>
      </w:hyperlink>
      <w:r w:rsidR="004251DF">
        <w:rPr>
          <w:color w:val="31312E" w:themeColor="text2"/>
          <w:sz w:val="40"/>
          <w:szCs w:val="40"/>
        </w:rPr>
        <w:t>)</w:t>
      </w:r>
    </w:p>
    <w:p w14:paraId="1AB55395" w14:textId="77777777" w:rsidR="004251DF" w:rsidRDefault="004251DF" w:rsidP="00BA2F05">
      <w:pPr>
        <w:pStyle w:val="Title"/>
        <w:rPr>
          <w:color w:val="31312E" w:themeColor="text2"/>
          <w:sz w:val="40"/>
          <w:szCs w:val="40"/>
        </w:rPr>
      </w:pPr>
    </w:p>
    <w:p w14:paraId="395428D6" w14:textId="77777777" w:rsidR="004251DF" w:rsidRDefault="004251DF" w:rsidP="00BA2F05">
      <w:pPr>
        <w:pStyle w:val="Title"/>
        <w:rPr>
          <w:color w:val="31312E" w:themeColor="text2"/>
          <w:sz w:val="40"/>
          <w:szCs w:val="40"/>
        </w:rPr>
      </w:pPr>
      <w:r>
        <w:rPr>
          <w:color w:val="31312E" w:themeColor="text2"/>
          <w:sz w:val="40"/>
          <w:szCs w:val="40"/>
        </w:rPr>
        <w:t>TEAM MEMBER 1: LITHIKA MS</w:t>
      </w:r>
    </w:p>
    <w:p w14:paraId="774DF0D3" w14:textId="61F3E626" w:rsidR="004251DF" w:rsidRDefault="00A9768B" w:rsidP="00BA2F05">
      <w:pPr>
        <w:pStyle w:val="Title"/>
        <w:rPr>
          <w:color w:val="31312E" w:themeColor="text2"/>
          <w:sz w:val="40"/>
          <w:szCs w:val="40"/>
        </w:rPr>
      </w:pPr>
      <w:r>
        <w:rPr>
          <w:color w:val="31312E" w:themeColor="text2"/>
          <w:sz w:val="40"/>
          <w:szCs w:val="40"/>
        </w:rPr>
        <w:t xml:space="preserve">          </w:t>
      </w:r>
      <w:r w:rsidR="00015E46">
        <w:rPr>
          <w:color w:val="31312E" w:themeColor="text2"/>
          <w:sz w:val="40"/>
          <w:szCs w:val="40"/>
        </w:rPr>
        <w:t xml:space="preserve"> </w:t>
      </w:r>
      <w:r w:rsidR="004251DF">
        <w:rPr>
          <w:color w:val="31312E" w:themeColor="text2"/>
          <w:sz w:val="40"/>
          <w:szCs w:val="40"/>
        </w:rPr>
        <w:t xml:space="preserve">                  (</w:t>
      </w:r>
      <w:hyperlink r:id="rId8" w:history="1">
        <w:r w:rsidR="004251DF" w:rsidRPr="002B151C">
          <w:rPr>
            <w:rStyle w:val="Hyperlink"/>
            <w:sz w:val="40"/>
            <w:szCs w:val="40"/>
          </w:rPr>
          <w:t>lithikamurali3@gmail.com</w:t>
        </w:r>
      </w:hyperlink>
      <w:r w:rsidR="004251DF">
        <w:rPr>
          <w:color w:val="31312E" w:themeColor="text2"/>
          <w:sz w:val="40"/>
          <w:szCs w:val="40"/>
        </w:rPr>
        <w:t>)</w:t>
      </w:r>
    </w:p>
    <w:p w14:paraId="041CCEB5" w14:textId="77777777" w:rsidR="004251DF" w:rsidRDefault="004251DF" w:rsidP="00BA2F05">
      <w:pPr>
        <w:pStyle w:val="Title"/>
        <w:rPr>
          <w:color w:val="31312E" w:themeColor="text2"/>
          <w:sz w:val="40"/>
          <w:szCs w:val="40"/>
        </w:rPr>
      </w:pPr>
    </w:p>
    <w:p w14:paraId="6032B990" w14:textId="77777777" w:rsidR="004251DF" w:rsidRDefault="004251DF" w:rsidP="00BA2F05">
      <w:pPr>
        <w:pStyle w:val="Title"/>
        <w:rPr>
          <w:color w:val="31312E" w:themeColor="text2"/>
          <w:sz w:val="40"/>
          <w:szCs w:val="40"/>
        </w:rPr>
      </w:pPr>
      <w:r>
        <w:rPr>
          <w:color w:val="31312E" w:themeColor="text2"/>
          <w:sz w:val="40"/>
          <w:szCs w:val="40"/>
        </w:rPr>
        <w:t>TEAM MEMBER 2: MADHUMITHA D</w:t>
      </w:r>
    </w:p>
    <w:p w14:paraId="799820AD" w14:textId="6BE208AA" w:rsidR="004251DF" w:rsidRDefault="00F80114" w:rsidP="00BA2F05">
      <w:pPr>
        <w:pStyle w:val="Title"/>
        <w:rPr>
          <w:color w:val="31312E" w:themeColor="text2"/>
          <w:sz w:val="40"/>
          <w:szCs w:val="40"/>
        </w:rPr>
      </w:pPr>
      <w:r>
        <w:rPr>
          <w:color w:val="31312E" w:themeColor="text2"/>
          <w:sz w:val="40"/>
          <w:szCs w:val="40"/>
        </w:rPr>
        <w:t xml:space="preserve">                         </w:t>
      </w:r>
      <w:r w:rsidR="004251DF">
        <w:rPr>
          <w:color w:val="31312E" w:themeColor="text2"/>
          <w:sz w:val="40"/>
          <w:szCs w:val="40"/>
        </w:rPr>
        <w:t xml:space="preserve">    (</w:t>
      </w:r>
      <w:hyperlink r:id="rId9" w:history="1">
        <w:r w:rsidR="004251DF" w:rsidRPr="002B151C">
          <w:rPr>
            <w:rStyle w:val="Hyperlink"/>
            <w:sz w:val="40"/>
            <w:szCs w:val="40"/>
          </w:rPr>
          <w:t>dkmadhumitha20122006@gmail.com</w:t>
        </w:r>
      </w:hyperlink>
      <w:r w:rsidR="004251DF">
        <w:rPr>
          <w:color w:val="31312E" w:themeColor="text2"/>
          <w:sz w:val="40"/>
          <w:szCs w:val="40"/>
        </w:rPr>
        <w:t>)</w:t>
      </w:r>
    </w:p>
    <w:p w14:paraId="5C2A857B" w14:textId="77777777" w:rsidR="004251DF" w:rsidRDefault="004251DF" w:rsidP="00BA2F05">
      <w:pPr>
        <w:pStyle w:val="Title"/>
        <w:rPr>
          <w:color w:val="31312E" w:themeColor="text2"/>
          <w:sz w:val="40"/>
          <w:szCs w:val="40"/>
        </w:rPr>
      </w:pPr>
    </w:p>
    <w:p w14:paraId="664FAA74" w14:textId="77777777" w:rsidR="004251DF" w:rsidRDefault="004251DF" w:rsidP="00BA2F05">
      <w:pPr>
        <w:pStyle w:val="Title"/>
        <w:rPr>
          <w:color w:val="31312E" w:themeColor="text2"/>
          <w:sz w:val="40"/>
          <w:szCs w:val="40"/>
        </w:rPr>
      </w:pPr>
      <w:r>
        <w:rPr>
          <w:color w:val="31312E" w:themeColor="text2"/>
          <w:sz w:val="40"/>
          <w:szCs w:val="40"/>
        </w:rPr>
        <w:t>TEAM MEMBER 3: MONISRI N</w:t>
      </w:r>
    </w:p>
    <w:p w14:paraId="194B1E20" w14:textId="1F1B2413" w:rsidR="004251DF" w:rsidRDefault="00F80114" w:rsidP="00BA2F05">
      <w:pPr>
        <w:pStyle w:val="Title"/>
        <w:rPr>
          <w:color w:val="31312E" w:themeColor="text2"/>
          <w:sz w:val="40"/>
          <w:szCs w:val="40"/>
        </w:rPr>
      </w:pPr>
      <w:r>
        <w:rPr>
          <w:color w:val="31312E" w:themeColor="text2"/>
          <w:sz w:val="40"/>
          <w:szCs w:val="40"/>
        </w:rPr>
        <w:t xml:space="preserve">  </w:t>
      </w:r>
      <w:r w:rsidR="00F23A20">
        <w:rPr>
          <w:color w:val="31312E" w:themeColor="text2"/>
          <w:sz w:val="40"/>
          <w:szCs w:val="40"/>
        </w:rPr>
        <w:t xml:space="preserve">                            (</w:t>
      </w:r>
      <w:hyperlink r:id="rId10" w:history="1">
        <w:r w:rsidR="0077309B" w:rsidRPr="002B151C">
          <w:rPr>
            <w:rStyle w:val="Hyperlink"/>
            <w:sz w:val="40"/>
            <w:szCs w:val="40"/>
          </w:rPr>
          <w:t>monisriii.sdm123@gmail.com</w:t>
        </w:r>
      </w:hyperlink>
      <w:r w:rsidR="0077309B">
        <w:rPr>
          <w:color w:val="31312E" w:themeColor="text2"/>
          <w:sz w:val="40"/>
          <w:szCs w:val="40"/>
        </w:rPr>
        <w:t>)</w:t>
      </w:r>
    </w:p>
    <w:p w14:paraId="407CB90B" w14:textId="77777777" w:rsidR="004251DF" w:rsidRDefault="004251DF" w:rsidP="00BA2F05">
      <w:pPr>
        <w:pStyle w:val="Title"/>
        <w:rPr>
          <w:color w:val="31312E" w:themeColor="text2"/>
          <w:sz w:val="40"/>
          <w:szCs w:val="40"/>
        </w:rPr>
      </w:pPr>
    </w:p>
    <w:p w14:paraId="0BD3B07E" w14:textId="77777777" w:rsidR="004251DF" w:rsidRDefault="004251DF" w:rsidP="00BA2F05">
      <w:pPr>
        <w:pStyle w:val="Title"/>
        <w:rPr>
          <w:color w:val="31312E" w:themeColor="text2"/>
          <w:sz w:val="40"/>
          <w:szCs w:val="40"/>
        </w:rPr>
      </w:pPr>
      <w:r>
        <w:rPr>
          <w:color w:val="31312E" w:themeColor="text2"/>
          <w:sz w:val="40"/>
          <w:szCs w:val="40"/>
        </w:rPr>
        <w:t>TEAM MEMBER 4: NITHIKSHA J</w:t>
      </w:r>
    </w:p>
    <w:p w14:paraId="17214398" w14:textId="1C29AE7B" w:rsidR="00334587" w:rsidRPr="00C55C19" w:rsidRDefault="0077309B" w:rsidP="00BA2F05">
      <w:pPr>
        <w:pStyle w:val="Title"/>
        <w:rPr>
          <w:color w:val="31312E" w:themeColor="text2"/>
          <w:sz w:val="40"/>
          <w:szCs w:val="40"/>
        </w:rPr>
      </w:pPr>
      <w:r>
        <w:rPr>
          <w:color w:val="31312E" w:themeColor="text2"/>
          <w:sz w:val="40"/>
          <w:szCs w:val="40"/>
        </w:rPr>
        <w:t xml:space="preserve">                              </w:t>
      </w:r>
      <w:r w:rsidR="00297DCA">
        <w:rPr>
          <w:color w:val="31312E" w:themeColor="text2"/>
          <w:sz w:val="40"/>
          <w:szCs w:val="40"/>
        </w:rPr>
        <w:t>(</w:t>
      </w:r>
      <w:hyperlink r:id="rId11" w:history="1">
        <w:r w:rsidR="00B05DF3" w:rsidRPr="002B151C">
          <w:rPr>
            <w:rStyle w:val="Hyperlink"/>
            <w:sz w:val="40"/>
            <w:szCs w:val="40"/>
          </w:rPr>
          <w:t>jnithiksha45@gmail.com</w:t>
        </w:r>
      </w:hyperlink>
      <w:r w:rsidR="00B05DF3">
        <w:rPr>
          <w:color w:val="31312E" w:themeColor="text2"/>
          <w:sz w:val="40"/>
          <w:szCs w:val="40"/>
        </w:rPr>
        <w:t>)</w:t>
      </w:r>
    </w:p>
    <w:p w14:paraId="5D29E0E9" w14:textId="732C457F" w:rsidR="00363926" w:rsidRDefault="003350CC">
      <w:pPr>
        <w:rPr>
          <w:b/>
          <w:bCs/>
          <w:color w:val="31312E" w:themeColor="text2"/>
          <w:sz w:val="28"/>
          <w:szCs w:val="28"/>
        </w:rPr>
      </w:pPr>
      <w:r w:rsidRPr="00CB5FFE">
        <w:rPr>
          <w:b/>
          <w:bCs/>
          <w:color w:val="31312E" w:themeColor="text2"/>
          <w:sz w:val="28"/>
          <w:szCs w:val="28"/>
        </w:rPr>
        <w:t>PROJECT OVERVIEW:</w:t>
      </w:r>
    </w:p>
    <w:p w14:paraId="0B46387E" w14:textId="1FF1EBD4" w:rsidR="00767AC3" w:rsidRDefault="00767AC3" w:rsidP="00135193">
      <w:pPr>
        <w:jc w:val="both"/>
        <w:rPr>
          <w:color w:val="31312E" w:themeColor="text2"/>
        </w:rPr>
      </w:pPr>
      <w:r w:rsidRPr="00767AC3">
        <w:rPr>
          <w:color w:val="31312E" w:themeColor="text2"/>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14:paraId="3B8A4F9F" w14:textId="441D4A46" w:rsidR="00CF433A" w:rsidRDefault="00CF433A" w:rsidP="00135193">
      <w:pPr>
        <w:jc w:val="both"/>
        <w:rPr>
          <w:b/>
          <w:bCs/>
          <w:color w:val="31312E" w:themeColor="text2"/>
          <w:sz w:val="28"/>
          <w:szCs w:val="28"/>
        </w:rPr>
      </w:pPr>
      <w:r w:rsidRPr="00CF433A">
        <w:rPr>
          <w:b/>
          <w:bCs/>
          <w:color w:val="31312E" w:themeColor="text2"/>
          <w:sz w:val="28"/>
          <w:szCs w:val="28"/>
        </w:rPr>
        <w:t>Key Objectives</w:t>
      </w:r>
      <w:r w:rsidRPr="00522E45">
        <w:rPr>
          <w:b/>
          <w:bCs/>
          <w:color w:val="31312E" w:themeColor="text2"/>
          <w:sz w:val="28"/>
          <w:szCs w:val="28"/>
        </w:rPr>
        <w:t>:</w:t>
      </w:r>
    </w:p>
    <w:p w14:paraId="71588FD2" w14:textId="77777777" w:rsidR="00F51E75" w:rsidRDefault="002F359F" w:rsidP="00135193">
      <w:pPr>
        <w:pStyle w:val="ListParagraph"/>
        <w:numPr>
          <w:ilvl w:val="0"/>
          <w:numId w:val="19"/>
        </w:numPr>
        <w:jc w:val="both"/>
        <w:rPr>
          <w:color w:val="31312E" w:themeColor="text2"/>
        </w:rPr>
      </w:pPr>
      <w:r w:rsidRPr="00F51E75">
        <w:rPr>
          <w:color w:val="31312E" w:themeColor="text2"/>
        </w:rPr>
        <w:t>To manage product details such as product name, price, quantity, and category.</w:t>
      </w:r>
    </w:p>
    <w:p w14:paraId="54B59028" w14:textId="77777777" w:rsidR="00CB1714" w:rsidRDefault="002F359F" w:rsidP="00135193">
      <w:pPr>
        <w:pStyle w:val="ListParagraph"/>
        <w:numPr>
          <w:ilvl w:val="0"/>
          <w:numId w:val="19"/>
        </w:numPr>
        <w:jc w:val="both"/>
        <w:rPr>
          <w:color w:val="31312E" w:themeColor="text2"/>
        </w:rPr>
      </w:pPr>
      <w:r w:rsidRPr="00F51E75">
        <w:rPr>
          <w:color w:val="31312E" w:themeColor="text2"/>
        </w:rPr>
        <w:t>To track stock levels and know when products are available or out of stock.</w:t>
      </w:r>
    </w:p>
    <w:p w14:paraId="6DBAF79A" w14:textId="77777777" w:rsidR="00CB1714" w:rsidRDefault="002F359F" w:rsidP="00135193">
      <w:pPr>
        <w:pStyle w:val="ListParagraph"/>
        <w:numPr>
          <w:ilvl w:val="0"/>
          <w:numId w:val="19"/>
        </w:numPr>
        <w:jc w:val="both"/>
        <w:rPr>
          <w:color w:val="31312E" w:themeColor="text2"/>
        </w:rPr>
      </w:pPr>
      <w:r w:rsidRPr="00CB1714">
        <w:rPr>
          <w:color w:val="31312E" w:themeColor="text2"/>
        </w:rPr>
        <w:t>To reduce manual work by storing inventory data in a computerized system.</w:t>
      </w:r>
    </w:p>
    <w:p w14:paraId="310BC085" w14:textId="77777777" w:rsidR="00CB1714" w:rsidRDefault="002F359F" w:rsidP="00135193">
      <w:pPr>
        <w:pStyle w:val="ListParagraph"/>
        <w:numPr>
          <w:ilvl w:val="0"/>
          <w:numId w:val="19"/>
        </w:numPr>
        <w:jc w:val="both"/>
        <w:rPr>
          <w:color w:val="31312E" w:themeColor="text2"/>
        </w:rPr>
      </w:pPr>
      <w:r w:rsidRPr="00CB1714">
        <w:rPr>
          <w:color w:val="31312E" w:themeColor="text2"/>
        </w:rPr>
        <w:lastRenderedPageBreak/>
        <w:t>To update product information easily like adding, editing, or deleting products.</w:t>
      </w:r>
    </w:p>
    <w:p w14:paraId="700B7CE3" w14:textId="77777777" w:rsidR="00CB1714" w:rsidRDefault="002F359F" w:rsidP="00135193">
      <w:pPr>
        <w:pStyle w:val="ListParagraph"/>
        <w:numPr>
          <w:ilvl w:val="0"/>
          <w:numId w:val="19"/>
        </w:numPr>
        <w:jc w:val="both"/>
        <w:rPr>
          <w:color w:val="31312E" w:themeColor="text2"/>
        </w:rPr>
      </w:pPr>
      <w:r w:rsidRPr="00CB1714">
        <w:rPr>
          <w:color w:val="31312E" w:themeColor="text2"/>
        </w:rPr>
        <w:t>To generate reports about available stock and product sales.</w:t>
      </w:r>
    </w:p>
    <w:p w14:paraId="603C4CE5" w14:textId="77777777" w:rsidR="00CB1714" w:rsidRDefault="002F359F" w:rsidP="00135193">
      <w:pPr>
        <w:pStyle w:val="ListParagraph"/>
        <w:numPr>
          <w:ilvl w:val="0"/>
          <w:numId w:val="19"/>
        </w:numPr>
        <w:jc w:val="both"/>
        <w:rPr>
          <w:color w:val="31312E" w:themeColor="text2"/>
        </w:rPr>
      </w:pPr>
      <w:r w:rsidRPr="00CB1714">
        <w:rPr>
          <w:color w:val="31312E" w:themeColor="text2"/>
        </w:rPr>
        <w:t>To improve accuracy in inventory records and reduce errors.</w:t>
      </w:r>
    </w:p>
    <w:p w14:paraId="4309D988" w14:textId="77777777" w:rsidR="00CB1714" w:rsidRDefault="002F359F" w:rsidP="00135193">
      <w:pPr>
        <w:pStyle w:val="ListParagraph"/>
        <w:numPr>
          <w:ilvl w:val="0"/>
          <w:numId w:val="19"/>
        </w:numPr>
        <w:jc w:val="both"/>
        <w:rPr>
          <w:color w:val="31312E" w:themeColor="text2"/>
        </w:rPr>
      </w:pPr>
      <w:r w:rsidRPr="00CB1714">
        <w:rPr>
          <w:color w:val="31312E" w:themeColor="text2"/>
        </w:rPr>
        <w:t>To monitor product movement in and out of the inventory.</w:t>
      </w:r>
    </w:p>
    <w:p w14:paraId="080E9528" w14:textId="77777777" w:rsidR="00CB1714" w:rsidRDefault="002F359F" w:rsidP="00135193">
      <w:pPr>
        <w:pStyle w:val="ListParagraph"/>
        <w:numPr>
          <w:ilvl w:val="0"/>
          <w:numId w:val="19"/>
        </w:numPr>
        <w:jc w:val="both"/>
        <w:rPr>
          <w:color w:val="31312E" w:themeColor="text2"/>
        </w:rPr>
      </w:pPr>
      <w:r w:rsidRPr="00CB1714">
        <w:rPr>
          <w:color w:val="31312E" w:themeColor="text2"/>
        </w:rPr>
        <w:t>To save time in managing and searching product details.</w:t>
      </w:r>
    </w:p>
    <w:p w14:paraId="5A5B544F" w14:textId="77777777" w:rsidR="00CB1714" w:rsidRDefault="002F359F" w:rsidP="00135193">
      <w:pPr>
        <w:pStyle w:val="ListParagraph"/>
        <w:numPr>
          <w:ilvl w:val="0"/>
          <w:numId w:val="19"/>
        </w:numPr>
        <w:jc w:val="both"/>
        <w:rPr>
          <w:color w:val="31312E" w:themeColor="text2"/>
        </w:rPr>
      </w:pPr>
      <w:r w:rsidRPr="00CB1714">
        <w:rPr>
          <w:color w:val="31312E" w:themeColor="text2"/>
        </w:rPr>
        <w:t>To maintain proper inventory control in the organization.</w:t>
      </w:r>
    </w:p>
    <w:p w14:paraId="48913B21" w14:textId="79AF47A1" w:rsidR="00B26161" w:rsidRPr="00E11CC5" w:rsidRDefault="002F359F" w:rsidP="00135193">
      <w:pPr>
        <w:pStyle w:val="ListParagraph"/>
        <w:numPr>
          <w:ilvl w:val="0"/>
          <w:numId w:val="19"/>
        </w:numPr>
        <w:jc w:val="both"/>
        <w:rPr>
          <w:color w:val="31312E" w:themeColor="text2"/>
        </w:rPr>
      </w:pPr>
      <w:r w:rsidRPr="00CB1714">
        <w:rPr>
          <w:color w:val="31312E" w:themeColor="text2"/>
        </w:rPr>
        <w:t>To ensure efficient product management in the system.</w:t>
      </w:r>
    </w:p>
    <w:p w14:paraId="4AFCF877" w14:textId="2F6FC901" w:rsidR="00B26161" w:rsidRDefault="00B26161" w:rsidP="00135193">
      <w:pPr>
        <w:jc w:val="both"/>
        <w:rPr>
          <w:b/>
          <w:bCs/>
          <w:color w:val="31312E" w:themeColor="text2"/>
          <w:sz w:val="28"/>
          <w:szCs w:val="28"/>
        </w:rPr>
      </w:pPr>
      <w:r>
        <w:rPr>
          <w:b/>
          <w:bCs/>
          <w:color w:val="31312E" w:themeColor="text2"/>
          <w:sz w:val="28"/>
          <w:szCs w:val="28"/>
        </w:rPr>
        <w:t>PROJECT INSTRUCTION:</w:t>
      </w:r>
    </w:p>
    <w:p w14:paraId="4A9C045E" w14:textId="77777777" w:rsidR="005B259C" w:rsidRDefault="00185645" w:rsidP="00135193">
      <w:pPr>
        <w:pStyle w:val="ListParagraph"/>
        <w:numPr>
          <w:ilvl w:val="0"/>
          <w:numId w:val="21"/>
        </w:numPr>
        <w:jc w:val="both"/>
        <w:rPr>
          <w:color w:val="31312E" w:themeColor="text2"/>
        </w:rPr>
      </w:pPr>
      <w:r w:rsidRPr="005B259C">
        <w:rPr>
          <w:color w:val="31312E" w:themeColor="text2"/>
        </w:rPr>
        <w:t>Create backend project folder</w:t>
      </w:r>
    </w:p>
    <w:p w14:paraId="3992C4A2" w14:textId="77777777" w:rsidR="005B259C" w:rsidRDefault="00185645" w:rsidP="00135193">
      <w:pPr>
        <w:pStyle w:val="ListParagraph"/>
        <w:numPr>
          <w:ilvl w:val="0"/>
          <w:numId w:val="21"/>
        </w:numPr>
        <w:jc w:val="both"/>
        <w:rPr>
          <w:color w:val="31312E" w:themeColor="text2"/>
        </w:rPr>
      </w:pPr>
      <w:r w:rsidRPr="005B259C">
        <w:rPr>
          <w:color w:val="31312E" w:themeColor="text2"/>
        </w:rPr>
        <w:t>Configure server using Express.js</w:t>
      </w:r>
    </w:p>
    <w:p w14:paraId="2608C2FF" w14:textId="77777777" w:rsidR="005B259C" w:rsidRDefault="00185645" w:rsidP="00135193">
      <w:pPr>
        <w:pStyle w:val="ListParagraph"/>
        <w:numPr>
          <w:ilvl w:val="0"/>
          <w:numId w:val="21"/>
        </w:numPr>
        <w:jc w:val="both"/>
        <w:rPr>
          <w:color w:val="31312E" w:themeColor="text2"/>
        </w:rPr>
      </w:pPr>
      <w:r w:rsidRPr="005B259C">
        <w:rPr>
          <w:color w:val="31312E" w:themeColor="text2"/>
        </w:rPr>
        <w:t>Setup MongoDB database connection</w:t>
      </w:r>
    </w:p>
    <w:p w14:paraId="39EC0C4E" w14:textId="77777777" w:rsidR="005B259C" w:rsidRDefault="00185645" w:rsidP="00135193">
      <w:pPr>
        <w:pStyle w:val="ListParagraph"/>
        <w:numPr>
          <w:ilvl w:val="0"/>
          <w:numId w:val="21"/>
        </w:numPr>
        <w:jc w:val="both"/>
        <w:rPr>
          <w:color w:val="31312E" w:themeColor="text2"/>
        </w:rPr>
      </w:pPr>
      <w:r w:rsidRPr="005B259C">
        <w:rPr>
          <w:color w:val="31312E" w:themeColor="text2"/>
        </w:rPr>
        <w:t>Implement authentication APIs</w:t>
      </w:r>
    </w:p>
    <w:p w14:paraId="0605A3E9" w14:textId="77777777" w:rsidR="005B259C" w:rsidRDefault="00185645" w:rsidP="00135193">
      <w:pPr>
        <w:pStyle w:val="ListParagraph"/>
        <w:numPr>
          <w:ilvl w:val="0"/>
          <w:numId w:val="21"/>
        </w:numPr>
        <w:jc w:val="both"/>
        <w:rPr>
          <w:color w:val="31312E" w:themeColor="text2"/>
        </w:rPr>
      </w:pPr>
      <w:r w:rsidRPr="005B259C">
        <w:rPr>
          <w:color w:val="31312E" w:themeColor="text2"/>
        </w:rPr>
        <w:t>Implement product CRUD APIs</w:t>
      </w:r>
    </w:p>
    <w:p w14:paraId="3800B3D3" w14:textId="01AA86E5" w:rsidR="00185645" w:rsidRDefault="00185645" w:rsidP="00135193">
      <w:pPr>
        <w:pStyle w:val="ListParagraph"/>
        <w:numPr>
          <w:ilvl w:val="0"/>
          <w:numId w:val="21"/>
        </w:numPr>
        <w:jc w:val="both"/>
        <w:rPr>
          <w:color w:val="31312E" w:themeColor="text2"/>
        </w:rPr>
      </w:pPr>
      <w:r w:rsidRPr="005B259C">
        <w:rPr>
          <w:color w:val="31312E" w:themeColor="text2"/>
        </w:rPr>
        <w:t>Test APIs using Thunder Client in VS Code</w:t>
      </w:r>
    </w:p>
    <w:p w14:paraId="020F5295" w14:textId="2F937CDF" w:rsidR="00300227" w:rsidRDefault="00440DC4" w:rsidP="003F32FD">
      <w:pPr>
        <w:jc w:val="both"/>
        <w:rPr>
          <w:b/>
          <w:bCs/>
          <w:color w:val="31312E" w:themeColor="text2"/>
          <w:sz w:val="28"/>
          <w:szCs w:val="28"/>
        </w:rPr>
      </w:pPr>
      <w:r w:rsidRPr="00440DC4">
        <w:rPr>
          <w:b/>
          <w:bCs/>
          <w:color w:val="31312E" w:themeColor="text2"/>
          <w:sz w:val="28"/>
          <w:szCs w:val="28"/>
        </w:rPr>
        <w:t>PRE-REQUISITES</w:t>
      </w:r>
      <w:r>
        <w:rPr>
          <w:b/>
          <w:bCs/>
          <w:color w:val="31312E" w:themeColor="text2"/>
          <w:sz w:val="28"/>
          <w:szCs w:val="28"/>
        </w:rPr>
        <w:t>:</w:t>
      </w:r>
    </w:p>
    <w:tbl>
      <w:tblPr>
        <w:tblStyle w:val="TableGrid"/>
        <w:tblW w:w="0" w:type="auto"/>
        <w:tblLook w:val="04A0" w:firstRow="1" w:lastRow="0" w:firstColumn="1" w:lastColumn="0" w:noHBand="0" w:noVBand="1"/>
      </w:tblPr>
      <w:tblGrid>
        <w:gridCol w:w="4657"/>
        <w:gridCol w:w="4657"/>
      </w:tblGrid>
      <w:tr w:rsidR="00DD65AA" w14:paraId="7FB0F915" w14:textId="77777777" w:rsidTr="009C775D">
        <w:trPr>
          <w:trHeight w:val="1163"/>
        </w:trPr>
        <w:tc>
          <w:tcPr>
            <w:tcW w:w="4657" w:type="dxa"/>
            <w:vAlign w:val="center"/>
          </w:tcPr>
          <w:p w14:paraId="43FB07FF" w14:textId="1F8D6EB9" w:rsidR="00DD65AA" w:rsidRDefault="004A3D98" w:rsidP="009C775D">
            <w:pPr>
              <w:jc w:val="center"/>
              <w:rPr>
                <w:b/>
                <w:bCs/>
                <w:color w:val="31312E" w:themeColor="text2"/>
                <w:sz w:val="28"/>
                <w:szCs w:val="28"/>
              </w:rPr>
            </w:pPr>
            <w:r>
              <w:rPr>
                <w:b/>
                <w:bCs/>
                <w:color w:val="31312E" w:themeColor="text2"/>
                <w:sz w:val="28"/>
                <w:szCs w:val="28"/>
              </w:rPr>
              <w:t>Software</w:t>
            </w:r>
          </w:p>
        </w:tc>
        <w:tc>
          <w:tcPr>
            <w:tcW w:w="4657" w:type="dxa"/>
            <w:vAlign w:val="center"/>
          </w:tcPr>
          <w:p w14:paraId="106EA4B2" w14:textId="502FC100" w:rsidR="00DD65AA" w:rsidRDefault="004B1654" w:rsidP="009C775D">
            <w:pPr>
              <w:jc w:val="center"/>
              <w:rPr>
                <w:b/>
                <w:bCs/>
                <w:color w:val="31312E" w:themeColor="text2"/>
                <w:sz w:val="28"/>
                <w:szCs w:val="28"/>
              </w:rPr>
            </w:pPr>
            <w:r>
              <w:rPr>
                <w:b/>
                <w:bCs/>
                <w:color w:val="31312E" w:themeColor="text2"/>
                <w:sz w:val="28"/>
                <w:szCs w:val="28"/>
              </w:rPr>
              <w:t>Purpose</w:t>
            </w:r>
          </w:p>
        </w:tc>
      </w:tr>
      <w:tr w:rsidR="00DD65AA" w14:paraId="56B6CDAF" w14:textId="77777777" w:rsidTr="00DD65AA">
        <w:trPr>
          <w:trHeight w:val="1207"/>
        </w:trPr>
        <w:tc>
          <w:tcPr>
            <w:tcW w:w="4657" w:type="dxa"/>
          </w:tcPr>
          <w:p w14:paraId="43509237" w14:textId="2B61A68D" w:rsidR="00DD65AA" w:rsidRPr="00AB76AF" w:rsidRDefault="00513FC5" w:rsidP="003F32FD">
            <w:pPr>
              <w:jc w:val="both"/>
              <w:rPr>
                <w:b/>
                <w:bCs/>
                <w:color w:val="31312E" w:themeColor="text2"/>
                <w:sz w:val="28"/>
                <w:szCs w:val="28"/>
              </w:rPr>
            </w:pPr>
            <w:r w:rsidRPr="00AB76AF">
              <w:rPr>
                <w:b/>
                <w:bCs/>
                <w:color w:val="31312E" w:themeColor="text2"/>
                <w:sz w:val="28"/>
                <w:szCs w:val="28"/>
              </w:rPr>
              <w:t>Node.js</w:t>
            </w:r>
          </w:p>
        </w:tc>
        <w:tc>
          <w:tcPr>
            <w:tcW w:w="4657" w:type="dxa"/>
          </w:tcPr>
          <w:p w14:paraId="05061DED" w14:textId="49043C6F" w:rsidR="00DD65AA" w:rsidRDefault="00CA4C1A" w:rsidP="003F32FD">
            <w:pPr>
              <w:jc w:val="both"/>
              <w:rPr>
                <w:b/>
                <w:bCs/>
                <w:color w:val="31312E" w:themeColor="text2"/>
                <w:sz w:val="28"/>
                <w:szCs w:val="28"/>
              </w:rPr>
            </w:pPr>
            <w:r>
              <w:rPr>
                <w:b/>
                <w:bCs/>
                <w:color w:val="31312E" w:themeColor="text2"/>
                <w:sz w:val="28"/>
                <w:szCs w:val="28"/>
              </w:rPr>
              <w:t>JavaScript runtime for backend</w:t>
            </w:r>
          </w:p>
        </w:tc>
      </w:tr>
      <w:tr w:rsidR="00DD65AA" w14:paraId="2C85A9F5" w14:textId="77777777" w:rsidTr="00DD65AA">
        <w:trPr>
          <w:trHeight w:val="1163"/>
        </w:trPr>
        <w:tc>
          <w:tcPr>
            <w:tcW w:w="4657" w:type="dxa"/>
          </w:tcPr>
          <w:p w14:paraId="3DFDA271" w14:textId="38A5F6F9" w:rsidR="00DD65AA" w:rsidRDefault="00453A56" w:rsidP="003F32FD">
            <w:pPr>
              <w:jc w:val="both"/>
              <w:rPr>
                <w:b/>
                <w:bCs/>
                <w:color w:val="31312E" w:themeColor="text2"/>
                <w:sz w:val="28"/>
                <w:szCs w:val="28"/>
              </w:rPr>
            </w:pPr>
            <w:r>
              <w:rPr>
                <w:b/>
                <w:bCs/>
                <w:color w:val="31312E" w:themeColor="text2"/>
                <w:sz w:val="28"/>
                <w:szCs w:val="28"/>
              </w:rPr>
              <w:t>MongoDB</w:t>
            </w:r>
          </w:p>
        </w:tc>
        <w:tc>
          <w:tcPr>
            <w:tcW w:w="4657" w:type="dxa"/>
          </w:tcPr>
          <w:p w14:paraId="464DAA28" w14:textId="6BD4EC80" w:rsidR="00DD65AA" w:rsidRDefault="00F505DC" w:rsidP="003F32FD">
            <w:pPr>
              <w:jc w:val="both"/>
              <w:rPr>
                <w:b/>
                <w:bCs/>
                <w:color w:val="31312E" w:themeColor="text2"/>
                <w:sz w:val="28"/>
                <w:szCs w:val="28"/>
              </w:rPr>
            </w:pPr>
            <w:r>
              <w:rPr>
                <w:b/>
                <w:bCs/>
                <w:color w:val="31312E" w:themeColor="text2"/>
                <w:sz w:val="28"/>
                <w:szCs w:val="28"/>
              </w:rPr>
              <w:t>Database storage</w:t>
            </w:r>
          </w:p>
        </w:tc>
      </w:tr>
      <w:tr w:rsidR="00DD65AA" w14:paraId="73B1A1A1" w14:textId="77777777" w:rsidTr="00DD65AA">
        <w:trPr>
          <w:trHeight w:val="1163"/>
        </w:trPr>
        <w:tc>
          <w:tcPr>
            <w:tcW w:w="4657" w:type="dxa"/>
          </w:tcPr>
          <w:p w14:paraId="1ED5E549" w14:textId="2F6AEC8E" w:rsidR="00DD65AA" w:rsidRDefault="009E38F6" w:rsidP="003F32FD">
            <w:pPr>
              <w:jc w:val="both"/>
              <w:rPr>
                <w:b/>
                <w:bCs/>
                <w:color w:val="31312E" w:themeColor="text2"/>
                <w:sz w:val="28"/>
                <w:szCs w:val="28"/>
              </w:rPr>
            </w:pPr>
            <w:proofErr w:type="spellStart"/>
            <w:r>
              <w:rPr>
                <w:b/>
                <w:bCs/>
                <w:color w:val="31312E" w:themeColor="text2"/>
                <w:sz w:val="28"/>
                <w:szCs w:val="28"/>
              </w:rPr>
              <w:t>Npm</w:t>
            </w:r>
            <w:proofErr w:type="spellEnd"/>
          </w:p>
        </w:tc>
        <w:tc>
          <w:tcPr>
            <w:tcW w:w="4657" w:type="dxa"/>
          </w:tcPr>
          <w:p w14:paraId="0EC9EDBA" w14:textId="3FB7430F" w:rsidR="00DD65AA" w:rsidRDefault="00363454" w:rsidP="003F32FD">
            <w:pPr>
              <w:jc w:val="both"/>
              <w:rPr>
                <w:b/>
                <w:bCs/>
                <w:color w:val="31312E" w:themeColor="text2"/>
                <w:sz w:val="28"/>
                <w:szCs w:val="28"/>
              </w:rPr>
            </w:pPr>
            <w:r>
              <w:rPr>
                <w:b/>
                <w:bCs/>
                <w:color w:val="31312E" w:themeColor="text2"/>
                <w:sz w:val="28"/>
                <w:szCs w:val="28"/>
              </w:rPr>
              <w:t>Package manager</w:t>
            </w:r>
          </w:p>
        </w:tc>
      </w:tr>
      <w:tr w:rsidR="00DD65AA" w14:paraId="7A864B85" w14:textId="77777777" w:rsidTr="00DD65AA">
        <w:trPr>
          <w:trHeight w:val="1207"/>
        </w:trPr>
        <w:tc>
          <w:tcPr>
            <w:tcW w:w="4657" w:type="dxa"/>
          </w:tcPr>
          <w:p w14:paraId="00928C03" w14:textId="2424FDEF" w:rsidR="00DD65AA" w:rsidRDefault="00292B8B" w:rsidP="003F32FD">
            <w:pPr>
              <w:jc w:val="both"/>
              <w:rPr>
                <w:b/>
                <w:bCs/>
                <w:color w:val="31312E" w:themeColor="text2"/>
                <w:sz w:val="28"/>
                <w:szCs w:val="28"/>
              </w:rPr>
            </w:pPr>
            <w:r>
              <w:rPr>
                <w:b/>
                <w:bCs/>
                <w:color w:val="31312E" w:themeColor="text2"/>
                <w:sz w:val="28"/>
                <w:szCs w:val="28"/>
              </w:rPr>
              <w:t>VS Code</w:t>
            </w:r>
          </w:p>
        </w:tc>
        <w:tc>
          <w:tcPr>
            <w:tcW w:w="4657" w:type="dxa"/>
          </w:tcPr>
          <w:p w14:paraId="1111FF92" w14:textId="25236905" w:rsidR="00DD65AA" w:rsidRDefault="00DB69DA" w:rsidP="003F32FD">
            <w:pPr>
              <w:jc w:val="both"/>
              <w:rPr>
                <w:b/>
                <w:bCs/>
                <w:color w:val="31312E" w:themeColor="text2"/>
                <w:sz w:val="28"/>
                <w:szCs w:val="28"/>
              </w:rPr>
            </w:pPr>
            <w:r>
              <w:rPr>
                <w:b/>
                <w:bCs/>
                <w:color w:val="31312E" w:themeColor="text2"/>
                <w:sz w:val="28"/>
                <w:szCs w:val="28"/>
              </w:rPr>
              <w:t>Development environment</w:t>
            </w:r>
          </w:p>
        </w:tc>
      </w:tr>
    </w:tbl>
    <w:p w14:paraId="6CE9B0DD" w14:textId="77777777" w:rsidR="00440DC4" w:rsidRPr="00440DC4" w:rsidRDefault="00440DC4" w:rsidP="003F32FD">
      <w:pPr>
        <w:jc w:val="both"/>
        <w:rPr>
          <w:b/>
          <w:bCs/>
          <w:color w:val="31312E" w:themeColor="text2"/>
          <w:sz w:val="28"/>
          <w:szCs w:val="28"/>
        </w:rPr>
      </w:pPr>
    </w:p>
    <w:p w14:paraId="4719A972" w14:textId="77777777" w:rsidR="00363926" w:rsidRPr="0056729F" w:rsidRDefault="00363926"/>
    <w:p w14:paraId="42B42F47" w14:textId="77777777" w:rsidR="00363926" w:rsidRDefault="00363926"/>
    <w:p w14:paraId="51610BC7" w14:textId="5E1E1AE6" w:rsidR="00BE08E9" w:rsidRPr="009C7F6D" w:rsidRDefault="00BE08E9" w:rsidP="00E115E5">
      <w:pPr>
        <w:rPr>
          <w:b/>
          <w:bCs/>
          <w:color w:val="31312E" w:themeColor="text2"/>
          <w:sz w:val="28"/>
          <w:szCs w:val="28"/>
        </w:rPr>
      </w:pPr>
      <w:r w:rsidRPr="009C7F6D">
        <w:rPr>
          <w:b/>
          <w:bCs/>
          <w:color w:val="31312E" w:themeColor="text2"/>
          <w:sz w:val="28"/>
          <w:szCs w:val="28"/>
        </w:rPr>
        <w:lastRenderedPageBreak/>
        <w:t>Knowledge Requirements</w:t>
      </w:r>
      <w:r w:rsidR="009C7F6D" w:rsidRPr="009C7F6D">
        <w:rPr>
          <w:b/>
          <w:bCs/>
          <w:color w:val="31312E" w:themeColor="text2"/>
          <w:sz w:val="28"/>
          <w:szCs w:val="28"/>
        </w:rPr>
        <w:t>:</w:t>
      </w:r>
    </w:p>
    <w:p w14:paraId="626E8E9E" w14:textId="77777777" w:rsidR="008B581A" w:rsidRDefault="00BE08E9" w:rsidP="00E115E5">
      <w:pPr>
        <w:pStyle w:val="ListParagraph"/>
        <w:numPr>
          <w:ilvl w:val="0"/>
          <w:numId w:val="22"/>
        </w:numPr>
      </w:pPr>
      <w:r>
        <w:t>JavaScript ES6 concepts</w:t>
      </w:r>
    </w:p>
    <w:p w14:paraId="4014F265" w14:textId="77777777" w:rsidR="008B581A" w:rsidRDefault="00BE08E9" w:rsidP="00E115E5">
      <w:pPr>
        <w:pStyle w:val="ListParagraph"/>
        <w:numPr>
          <w:ilvl w:val="0"/>
          <w:numId w:val="22"/>
        </w:numPr>
      </w:pPr>
      <w:r>
        <w:t>Node.js and Express.js REST API development</w:t>
      </w:r>
    </w:p>
    <w:p w14:paraId="7F6895D0" w14:textId="77777777" w:rsidR="008B581A" w:rsidRDefault="00BE08E9" w:rsidP="00E115E5">
      <w:pPr>
        <w:pStyle w:val="ListParagraph"/>
        <w:numPr>
          <w:ilvl w:val="0"/>
          <w:numId w:val="22"/>
        </w:numPr>
      </w:pPr>
      <w:r>
        <w:t>MongoDB and Mongoose ODM</w:t>
      </w:r>
    </w:p>
    <w:p w14:paraId="0150CE8B" w14:textId="77777777" w:rsidR="008B581A" w:rsidRDefault="00BE08E9" w:rsidP="00E115E5">
      <w:pPr>
        <w:pStyle w:val="ListParagraph"/>
        <w:numPr>
          <w:ilvl w:val="0"/>
          <w:numId w:val="22"/>
        </w:numPr>
      </w:pPr>
      <w:r>
        <w:t>JWT authentication</w:t>
      </w:r>
    </w:p>
    <w:p w14:paraId="20A6515A" w14:textId="15AF4E05" w:rsidR="00BE08E9" w:rsidRDefault="00BE08E9" w:rsidP="00E115E5">
      <w:pPr>
        <w:pStyle w:val="ListParagraph"/>
        <w:numPr>
          <w:ilvl w:val="0"/>
          <w:numId w:val="22"/>
        </w:numPr>
      </w:pPr>
      <w:r>
        <w:t>Middleware architecture</w:t>
      </w:r>
    </w:p>
    <w:p w14:paraId="184D4550" w14:textId="4D8F696B" w:rsidR="00300227" w:rsidRDefault="0023614B" w:rsidP="00E115E5">
      <w:pPr>
        <w:rPr>
          <w:b/>
          <w:bCs/>
          <w:color w:val="31312E" w:themeColor="text2"/>
          <w:sz w:val="28"/>
          <w:szCs w:val="28"/>
        </w:rPr>
      </w:pPr>
      <w:r w:rsidRPr="00A33484">
        <w:rPr>
          <w:b/>
          <w:bCs/>
          <w:color w:val="31312E" w:themeColor="text2"/>
          <w:sz w:val="28"/>
          <w:szCs w:val="28"/>
        </w:rPr>
        <w:t>Phases of Product Inventory Management System:</w:t>
      </w:r>
    </w:p>
    <w:p w14:paraId="622B39DD" w14:textId="4F9FB91F" w:rsidR="00E51A0C" w:rsidRDefault="00E51A0C" w:rsidP="00E115E5">
      <w:pPr>
        <w:rPr>
          <w:b/>
          <w:bCs/>
          <w:color w:val="31312E" w:themeColor="text2"/>
          <w:sz w:val="28"/>
          <w:szCs w:val="28"/>
        </w:rPr>
      </w:pPr>
      <w:r>
        <w:rPr>
          <w:b/>
          <w:bCs/>
          <w:color w:val="31312E" w:themeColor="text2"/>
          <w:sz w:val="28"/>
          <w:szCs w:val="28"/>
        </w:rPr>
        <w:t>Phase 1 – Project Planning and Requirement Analysis.</w:t>
      </w:r>
    </w:p>
    <w:p w14:paraId="2F57BBBD" w14:textId="77777777" w:rsidR="00E51A0C" w:rsidRPr="00496E9A" w:rsidRDefault="00E51A0C" w:rsidP="00E51A0C">
      <w:pPr>
        <w:jc w:val="both"/>
        <w:rPr>
          <w:color w:val="31312E" w:themeColor="text2"/>
        </w:rPr>
      </w:pPr>
      <w:r w:rsidRPr="00496E9A">
        <w:rPr>
          <w:color w:val="31312E" w:themeColor="text2"/>
        </w:rPr>
        <w:t>In this phase, the basic idea and requirements of the Product Inventory Management System are identified. The problems in the current system are analyzed, and the objectives of the project are defined. User requirements are collected to understand the necessary features of the system. Finally, a basic project plan and feasibility study are prepared for further development.</w:t>
      </w:r>
    </w:p>
    <w:p w14:paraId="39519D2B" w14:textId="77777777" w:rsidR="00047502" w:rsidRDefault="00496E9A" w:rsidP="00E51A0C">
      <w:pPr>
        <w:jc w:val="both"/>
        <w:rPr>
          <w:b/>
          <w:bCs/>
          <w:color w:val="31312E" w:themeColor="text2"/>
          <w:sz w:val="28"/>
          <w:szCs w:val="28"/>
        </w:rPr>
      </w:pPr>
      <w:r w:rsidRPr="00496E9A">
        <w:rPr>
          <w:b/>
          <w:bCs/>
          <w:color w:val="31312E" w:themeColor="text2"/>
          <w:sz w:val="28"/>
          <w:szCs w:val="28"/>
        </w:rPr>
        <w:t>Phase 2 – System Design.</w:t>
      </w:r>
    </w:p>
    <w:p w14:paraId="202F45B5" w14:textId="3D13BD4A" w:rsidR="00496E9A" w:rsidRDefault="00496E9A" w:rsidP="00E51A0C">
      <w:pPr>
        <w:jc w:val="both"/>
        <w:rPr>
          <w:color w:val="31312E" w:themeColor="text2"/>
        </w:rPr>
      </w:pPr>
      <w:r w:rsidRPr="00047502">
        <w:rPr>
          <w:color w:val="31312E" w:themeColor="text2"/>
        </w:rPr>
        <w:t>In this phase, the structure of the Product Inventory Management System is designed. The system architecture, database design, and user interface are planned. Flowcharts and diagrams may be created to show how the system will work. This phase helps in organizing the system before the development process begins.</w:t>
      </w:r>
    </w:p>
    <w:p w14:paraId="60425E19" w14:textId="22C96793" w:rsidR="00620D12" w:rsidRDefault="00620D12" w:rsidP="00E51A0C">
      <w:pPr>
        <w:jc w:val="both"/>
        <w:rPr>
          <w:b/>
          <w:bCs/>
          <w:color w:val="31312E" w:themeColor="text2"/>
          <w:sz w:val="28"/>
          <w:szCs w:val="28"/>
        </w:rPr>
      </w:pPr>
      <w:r w:rsidRPr="00620D12">
        <w:rPr>
          <w:b/>
          <w:bCs/>
          <w:color w:val="31312E" w:themeColor="text2"/>
          <w:sz w:val="28"/>
          <w:szCs w:val="28"/>
        </w:rPr>
        <w:t>Phase 3 – System Development.</w:t>
      </w:r>
    </w:p>
    <w:p w14:paraId="6D20D71F" w14:textId="77777777" w:rsidR="00620D12" w:rsidRPr="001572B3" w:rsidRDefault="00620D12" w:rsidP="00E51A0C">
      <w:pPr>
        <w:jc w:val="both"/>
        <w:rPr>
          <w:color w:val="31312E" w:themeColor="text2"/>
        </w:rPr>
      </w:pPr>
      <w:r w:rsidRPr="001572B3">
        <w:rPr>
          <w:color w:val="31312E" w:themeColor="text2"/>
        </w:rPr>
        <w:t>In this phase, the actual coding of the Product Inventory Management System is done. The developers create the database and develop the program based on the system design. Features such as adding products, updating stock, and viewing inventory details are implemented. This phase converts the system design into a working software application.</w:t>
      </w:r>
    </w:p>
    <w:p w14:paraId="43B69418" w14:textId="58E401ED" w:rsidR="00A566A5" w:rsidRPr="001572B3" w:rsidRDefault="00A566A5" w:rsidP="00E51A0C">
      <w:pPr>
        <w:jc w:val="both"/>
        <w:rPr>
          <w:b/>
          <w:bCs/>
          <w:color w:val="31312E" w:themeColor="text2"/>
        </w:rPr>
      </w:pPr>
      <w:r w:rsidRPr="00A566A5">
        <w:rPr>
          <w:b/>
          <w:bCs/>
          <w:color w:val="31312E" w:themeColor="text2"/>
        </w:rPr>
        <w:t>Phase 4 – System Testing.</w:t>
      </w:r>
    </w:p>
    <w:p w14:paraId="4E5C453E" w14:textId="77777777" w:rsidR="00A566A5" w:rsidRPr="001572B3" w:rsidRDefault="00A566A5" w:rsidP="00E51A0C">
      <w:pPr>
        <w:jc w:val="both"/>
        <w:rPr>
          <w:color w:val="31312E" w:themeColor="text2"/>
        </w:rPr>
      </w:pPr>
      <w:r w:rsidRPr="001572B3">
        <w:rPr>
          <w:color w:val="31312E" w:themeColor="text2"/>
        </w:rPr>
        <w:t>In this phase, the developed Product Inventory Management System is tested to ensure it works correctly. Errors and bugs in the system are identified and corrected. The system is checked to verify that all functions, such as adding products, updating stock, and viewing inventory details, operate properly before final use.</w:t>
      </w:r>
    </w:p>
    <w:p w14:paraId="522ABCE7" w14:textId="77777777" w:rsidR="007426F0" w:rsidRDefault="007426F0" w:rsidP="00E51A0C">
      <w:pPr>
        <w:jc w:val="both"/>
        <w:rPr>
          <w:b/>
          <w:bCs/>
          <w:color w:val="31312E" w:themeColor="text2"/>
          <w:sz w:val="28"/>
          <w:szCs w:val="28"/>
        </w:rPr>
      </w:pPr>
    </w:p>
    <w:p w14:paraId="5F205078" w14:textId="77777777" w:rsidR="007426F0" w:rsidRDefault="007426F0" w:rsidP="00E51A0C">
      <w:pPr>
        <w:jc w:val="both"/>
        <w:rPr>
          <w:b/>
          <w:bCs/>
          <w:color w:val="31312E" w:themeColor="text2"/>
          <w:sz w:val="28"/>
          <w:szCs w:val="28"/>
        </w:rPr>
      </w:pPr>
    </w:p>
    <w:p w14:paraId="0AC90B89" w14:textId="75BBFA1C" w:rsidR="00513968" w:rsidRDefault="00513968" w:rsidP="00E51A0C">
      <w:pPr>
        <w:jc w:val="both"/>
        <w:rPr>
          <w:b/>
          <w:bCs/>
          <w:color w:val="31312E" w:themeColor="text2"/>
          <w:sz w:val="28"/>
          <w:szCs w:val="28"/>
        </w:rPr>
      </w:pPr>
      <w:r w:rsidRPr="00513968">
        <w:rPr>
          <w:b/>
          <w:bCs/>
          <w:color w:val="31312E" w:themeColor="text2"/>
          <w:sz w:val="28"/>
          <w:szCs w:val="28"/>
        </w:rPr>
        <w:lastRenderedPageBreak/>
        <w:t>Phase 5 – System Implementation and Maintenance.</w:t>
      </w:r>
    </w:p>
    <w:p w14:paraId="5DCC493B" w14:textId="77777777" w:rsidR="00513968" w:rsidRDefault="00513968" w:rsidP="00E51A0C">
      <w:pPr>
        <w:jc w:val="both"/>
        <w:rPr>
          <w:color w:val="31312E" w:themeColor="text2"/>
        </w:rPr>
      </w:pPr>
      <w:r w:rsidRPr="00513968">
        <w:rPr>
          <w:color w:val="31312E" w:themeColor="text2"/>
        </w:rPr>
        <w:t>In this phase, the Product Inventory Management System is implemented and used by the users. The system is installed and operated in the real environment. Users are trained to use the system effectively. After implementation, regular maintenance is done to fix errors, update features, and ensure the system works smoothly.</w:t>
      </w:r>
    </w:p>
    <w:p w14:paraId="5A1E17E2" w14:textId="77777777" w:rsidR="008A046A" w:rsidRPr="00937D16" w:rsidRDefault="008A046A" w:rsidP="00E51A0C">
      <w:pPr>
        <w:jc w:val="both"/>
        <w:rPr>
          <w:b/>
          <w:bCs/>
          <w:color w:val="31312E" w:themeColor="text2"/>
          <w:sz w:val="28"/>
          <w:szCs w:val="28"/>
        </w:rPr>
      </w:pPr>
      <w:r w:rsidRPr="00937D16">
        <w:rPr>
          <w:b/>
          <w:bCs/>
          <w:color w:val="31312E" w:themeColor="text2"/>
          <w:sz w:val="28"/>
          <w:szCs w:val="28"/>
        </w:rPr>
        <w:t>Roles and Responsibility</w:t>
      </w:r>
    </w:p>
    <w:p w14:paraId="73C54344" w14:textId="77777777" w:rsidR="00206F25" w:rsidRDefault="008A046A" w:rsidP="00E51A0C">
      <w:pPr>
        <w:jc w:val="both"/>
        <w:rPr>
          <w:b/>
          <w:bCs/>
          <w:color w:val="31312E" w:themeColor="text2"/>
        </w:rPr>
      </w:pPr>
      <w:r w:rsidRPr="00206F25">
        <w:rPr>
          <w:b/>
          <w:bCs/>
          <w:color w:val="31312E" w:themeColor="text2"/>
        </w:rPr>
        <w:t>User</w:t>
      </w:r>
    </w:p>
    <w:p w14:paraId="14CD3306" w14:textId="77777777" w:rsidR="00206F25" w:rsidRPr="00206F25" w:rsidRDefault="008A046A" w:rsidP="00E51A0C">
      <w:pPr>
        <w:pStyle w:val="ListParagraph"/>
        <w:numPr>
          <w:ilvl w:val="0"/>
          <w:numId w:val="24"/>
        </w:numPr>
        <w:jc w:val="both"/>
        <w:rPr>
          <w:b/>
          <w:bCs/>
          <w:color w:val="31312E" w:themeColor="text2"/>
        </w:rPr>
      </w:pPr>
      <w:r w:rsidRPr="00475788">
        <w:rPr>
          <w:b/>
          <w:bCs/>
          <w:color w:val="31312E" w:themeColor="text2"/>
        </w:rPr>
        <w:t>Registration:</w:t>
      </w:r>
      <w:r w:rsidRPr="00206F25">
        <w:rPr>
          <w:color w:val="31312E" w:themeColor="text2"/>
        </w:rPr>
        <w:t xml:space="preserve"> Register using name, email and password</w:t>
      </w:r>
    </w:p>
    <w:p w14:paraId="3DA56940" w14:textId="77777777" w:rsidR="00206F25" w:rsidRPr="00206F25" w:rsidRDefault="008A046A" w:rsidP="00E51A0C">
      <w:pPr>
        <w:pStyle w:val="ListParagraph"/>
        <w:numPr>
          <w:ilvl w:val="0"/>
          <w:numId w:val="24"/>
        </w:numPr>
        <w:jc w:val="both"/>
        <w:rPr>
          <w:b/>
          <w:bCs/>
          <w:color w:val="31312E" w:themeColor="text2"/>
        </w:rPr>
      </w:pPr>
      <w:r w:rsidRPr="008A734F">
        <w:rPr>
          <w:b/>
          <w:bCs/>
          <w:color w:val="31312E" w:themeColor="text2"/>
        </w:rPr>
        <w:t>Login:</w:t>
      </w:r>
      <w:r w:rsidRPr="00206F25">
        <w:rPr>
          <w:color w:val="31312E" w:themeColor="text2"/>
        </w:rPr>
        <w:t xml:space="preserve"> Login using registered credentials</w:t>
      </w:r>
    </w:p>
    <w:p w14:paraId="6A22E024" w14:textId="77777777" w:rsidR="00206F25" w:rsidRPr="00206F25" w:rsidRDefault="008A046A" w:rsidP="00E51A0C">
      <w:pPr>
        <w:pStyle w:val="ListParagraph"/>
        <w:numPr>
          <w:ilvl w:val="0"/>
          <w:numId w:val="24"/>
        </w:numPr>
        <w:jc w:val="both"/>
        <w:rPr>
          <w:b/>
          <w:bCs/>
          <w:color w:val="31312E" w:themeColor="text2"/>
        </w:rPr>
      </w:pPr>
      <w:r w:rsidRPr="008A734F">
        <w:rPr>
          <w:b/>
          <w:bCs/>
          <w:color w:val="31312E" w:themeColor="text2"/>
        </w:rPr>
        <w:t xml:space="preserve">Add Product: </w:t>
      </w:r>
      <w:r w:rsidRPr="00206F25">
        <w:rPr>
          <w:color w:val="31312E" w:themeColor="text2"/>
        </w:rPr>
        <w:t>Create product with name, price, quantity and description</w:t>
      </w:r>
    </w:p>
    <w:p w14:paraId="2E785074" w14:textId="77777777" w:rsidR="00206F25" w:rsidRPr="00206F25" w:rsidRDefault="008A046A" w:rsidP="00E51A0C">
      <w:pPr>
        <w:pStyle w:val="ListParagraph"/>
        <w:numPr>
          <w:ilvl w:val="0"/>
          <w:numId w:val="24"/>
        </w:numPr>
        <w:jc w:val="both"/>
        <w:rPr>
          <w:b/>
          <w:bCs/>
          <w:color w:val="31312E" w:themeColor="text2"/>
        </w:rPr>
      </w:pPr>
      <w:r w:rsidRPr="008A734F">
        <w:rPr>
          <w:b/>
          <w:bCs/>
          <w:color w:val="31312E" w:themeColor="text2"/>
        </w:rPr>
        <w:t xml:space="preserve">Edit Product: </w:t>
      </w:r>
      <w:r w:rsidRPr="00206F25">
        <w:rPr>
          <w:color w:val="31312E" w:themeColor="text2"/>
        </w:rPr>
        <w:t>Update existing product</w:t>
      </w:r>
    </w:p>
    <w:p w14:paraId="080C9083" w14:textId="77777777" w:rsidR="009165E2" w:rsidRPr="009165E2" w:rsidRDefault="008A046A" w:rsidP="00E51A0C">
      <w:pPr>
        <w:pStyle w:val="ListParagraph"/>
        <w:numPr>
          <w:ilvl w:val="0"/>
          <w:numId w:val="24"/>
        </w:numPr>
        <w:jc w:val="both"/>
        <w:rPr>
          <w:b/>
          <w:bCs/>
          <w:color w:val="31312E" w:themeColor="text2"/>
        </w:rPr>
      </w:pPr>
      <w:r w:rsidRPr="008A734F">
        <w:rPr>
          <w:b/>
          <w:bCs/>
          <w:color w:val="31312E" w:themeColor="text2"/>
        </w:rPr>
        <w:t>Delete Product:</w:t>
      </w:r>
      <w:r w:rsidRPr="00206F25">
        <w:rPr>
          <w:color w:val="31312E" w:themeColor="text2"/>
        </w:rPr>
        <w:t xml:space="preserve"> Remove product from inventory</w:t>
      </w:r>
    </w:p>
    <w:p w14:paraId="3E86C498" w14:textId="7566E92E" w:rsidR="008A046A" w:rsidRPr="009165E2" w:rsidRDefault="008A046A" w:rsidP="00E51A0C">
      <w:pPr>
        <w:pStyle w:val="ListParagraph"/>
        <w:numPr>
          <w:ilvl w:val="0"/>
          <w:numId w:val="24"/>
        </w:numPr>
        <w:jc w:val="both"/>
        <w:rPr>
          <w:b/>
          <w:bCs/>
          <w:color w:val="31312E" w:themeColor="text2"/>
        </w:rPr>
      </w:pPr>
      <w:r w:rsidRPr="00DA710B">
        <w:rPr>
          <w:b/>
          <w:bCs/>
          <w:color w:val="31312E" w:themeColor="text2"/>
        </w:rPr>
        <w:t>Search Product:</w:t>
      </w:r>
      <w:r w:rsidRPr="009165E2">
        <w:rPr>
          <w:color w:val="31312E" w:themeColor="text2"/>
        </w:rPr>
        <w:t xml:space="preserve"> Search products using keyword</w:t>
      </w:r>
    </w:p>
    <w:p w14:paraId="5E59C375" w14:textId="171351C7" w:rsidR="008A046A" w:rsidRPr="009165E2" w:rsidRDefault="008A046A" w:rsidP="00E51A0C">
      <w:pPr>
        <w:jc w:val="both"/>
        <w:rPr>
          <w:b/>
          <w:bCs/>
          <w:color w:val="31312E" w:themeColor="text2"/>
        </w:rPr>
      </w:pPr>
      <w:r w:rsidRPr="009165E2">
        <w:rPr>
          <w:b/>
          <w:bCs/>
          <w:color w:val="31312E" w:themeColor="text2"/>
        </w:rPr>
        <w:t>User Flow</w:t>
      </w:r>
    </w:p>
    <w:p w14:paraId="4E3A957A" w14:textId="79E12560" w:rsidR="008A046A" w:rsidRPr="009165E2" w:rsidRDefault="008A046A" w:rsidP="00E51A0C">
      <w:pPr>
        <w:pStyle w:val="ListParagraph"/>
        <w:numPr>
          <w:ilvl w:val="0"/>
          <w:numId w:val="23"/>
        </w:numPr>
        <w:jc w:val="both"/>
        <w:rPr>
          <w:color w:val="31312E" w:themeColor="text2"/>
        </w:rPr>
      </w:pPr>
      <w:r w:rsidRPr="008A046A">
        <w:rPr>
          <w:color w:val="31312E" w:themeColor="text2"/>
        </w:rPr>
        <w:t>The user sends a register/login request.</w:t>
      </w:r>
    </w:p>
    <w:p w14:paraId="6B8DEC24" w14:textId="148D72B8" w:rsidR="008A046A" w:rsidRPr="009165E2" w:rsidRDefault="008A046A" w:rsidP="00E51A0C">
      <w:pPr>
        <w:pStyle w:val="ListParagraph"/>
        <w:numPr>
          <w:ilvl w:val="0"/>
          <w:numId w:val="23"/>
        </w:numPr>
        <w:jc w:val="both"/>
        <w:rPr>
          <w:color w:val="31312E" w:themeColor="text2"/>
        </w:rPr>
      </w:pPr>
      <w:r w:rsidRPr="008A046A">
        <w:rPr>
          <w:color w:val="31312E" w:themeColor="text2"/>
        </w:rPr>
        <w:t>The backend generates a JWT token.</w:t>
      </w:r>
    </w:p>
    <w:p w14:paraId="785205A1" w14:textId="4AAC5987" w:rsidR="008A046A" w:rsidRPr="009165E2" w:rsidRDefault="008A046A" w:rsidP="00E51A0C">
      <w:pPr>
        <w:pStyle w:val="ListParagraph"/>
        <w:numPr>
          <w:ilvl w:val="0"/>
          <w:numId w:val="23"/>
        </w:numPr>
        <w:jc w:val="both"/>
        <w:rPr>
          <w:color w:val="31312E" w:themeColor="text2"/>
        </w:rPr>
      </w:pPr>
      <w:r w:rsidRPr="008A046A">
        <w:rPr>
          <w:color w:val="31312E" w:themeColor="text2"/>
        </w:rPr>
        <w:t>The user sends a token in the Authorization header.</w:t>
      </w:r>
    </w:p>
    <w:p w14:paraId="39501DEF" w14:textId="1AD470A9" w:rsidR="008A046A" w:rsidRPr="00426CDE" w:rsidRDefault="008A046A" w:rsidP="00E51A0C">
      <w:pPr>
        <w:pStyle w:val="ListParagraph"/>
        <w:numPr>
          <w:ilvl w:val="0"/>
          <w:numId w:val="23"/>
        </w:numPr>
        <w:jc w:val="both"/>
        <w:rPr>
          <w:color w:val="31312E" w:themeColor="text2"/>
        </w:rPr>
      </w:pPr>
      <w:r w:rsidRPr="008A046A">
        <w:rPr>
          <w:color w:val="31312E" w:themeColor="text2"/>
        </w:rPr>
        <w:t>Middleware verifies the token.</w:t>
      </w:r>
    </w:p>
    <w:p w14:paraId="7BC7A4CA" w14:textId="6D8B23A5" w:rsidR="008A046A" w:rsidRPr="00426CDE" w:rsidRDefault="008A046A" w:rsidP="00E51A0C">
      <w:pPr>
        <w:pStyle w:val="ListParagraph"/>
        <w:numPr>
          <w:ilvl w:val="0"/>
          <w:numId w:val="23"/>
        </w:numPr>
        <w:jc w:val="both"/>
        <w:rPr>
          <w:color w:val="31312E" w:themeColor="text2"/>
        </w:rPr>
      </w:pPr>
      <w:r w:rsidRPr="008A046A">
        <w:rPr>
          <w:color w:val="31312E" w:themeColor="text2"/>
        </w:rPr>
        <w:t>The controller performs CRUD operations.</w:t>
      </w:r>
    </w:p>
    <w:p w14:paraId="57519134" w14:textId="24243294" w:rsidR="008A046A" w:rsidRPr="00426CDE" w:rsidRDefault="008A046A" w:rsidP="00E51A0C">
      <w:pPr>
        <w:pStyle w:val="ListParagraph"/>
        <w:numPr>
          <w:ilvl w:val="0"/>
          <w:numId w:val="23"/>
        </w:numPr>
        <w:jc w:val="both"/>
        <w:rPr>
          <w:color w:val="31312E" w:themeColor="text2"/>
        </w:rPr>
      </w:pPr>
      <w:r w:rsidRPr="008A046A">
        <w:rPr>
          <w:color w:val="31312E" w:themeColor="text2"/>
        </w:rPr>
        <w:t>MongoDB stores or retrieves product data.</w:t>
      </w:r>
    </w:p>
    <w:p w14:paraId="773AEE8F" w14:textId="237D9D7A" w:rsidR="008A046A" w:rsidRPr="00426CDE" w:rsidRDefault="008A046A" w:rsidP="00E51A0C">
      <w:pPr>
        <w:pStyle w:val="ListParagraph"/>
        <w:numPr>
          <w:ilvl w:val="0"/>
          <w:numId w:val="23"/>
        </w:numPr>
        <w:jc w:val="both"/>
        <w:rPr>
          <w:color w:val="31312E" w:themeColor="text2"/>
        </w:rPr>
      </w:pPr>
      <w:r w:rsidRPr="008A046A">
        <w:rPr>
          <w:color w:val="31312E" w:themeColor="text2"/>
        </w:rPr>
        <w:t>API sends response.</w:t>
      </w:r>
    </w:p>
    <w:p w14:paraId="5D8146EB" w14:textId="77777777" w:rsidR="009D285A" w:rsidRPr="00194769" w:rsidRDefault="009D285A" w:rsidP="00E115E5">
      <w:pPr>
        <w:rPr>
          <w:b/>
          <w:bCs/>
          <w:sz w:val="28"/>
          <w:szCs w:val="28"/>
        </w:rPr>
      </w:pPr>
      <w:r w:rsidRPr="00194769">
        <w:rPr>
          <w:b/>
          <w:bCs/>
          <w:sz w:val="28"/>
          <w:szCs w:val="28"/>
        </w:rPr>
        <w:t>Conclusion :</w:t>
      </w:r>
    </w:p>
    <w:p w14:paraId="779537AA" w14:textId="32856D65" w:rsidR="00F102B8" w:rsidRDefault="009D285A">
      <w:r>
        <w:t>The Product Inventory Management System helps organizations manage and monitor their stock efficiently. It reduces manual work, minimizes errors, and keeps accurate records of products, sales, and stock levels. By using this system, businesses can easily track available items, avoid overstock or shortage, and improve overall productivity. Therefore, the system plays an important role in maintaining proper inventory control and supporting better business decisions.</w:t>
      </w:r>
    </w:p>
    <w:sectPr w:rsidR="00F102B8" w:rsidSect="00E324BC">
      <w:footerReference w:type="default" r:id="rId12"/>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145D7" w14:textId="77777777" w:rsidR="00EA29C4" w:rsidRDefault="00EA29C4">
      <w:pPr>
        <w:spacing w:after="0" w:line="240" w:lineRule="auto"/>
      </w:pPr>
      <w:r>
        <w:separator/>
      </w:r>
    </w:p>
  </w:endnote>
  <w:endnote w:type="continuationSeparator" w:id="0">
    <w:p w14:paraId="47E24617" w14:textId="77777777" w:rsidR="00EA29C4" w:rsidRDefault="00EA2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11C7770C" w14:textId="77777777" w:rsidR="00333C67" w:rsidRDefault="0068385E">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C27A" w14:textId="77777777" w:rsidR="00EA29C4" w:rsidRDefault="00EA29C4">
      <w:pPr>
        <w:spacing w:after="0" w:line="240" w:lineRule="auto"/>
      </w:pPr>
      <w:r>
        <w:separator/>
      </w:r>
    </w:p>
  </w:footnote>
  <w:footnote w:type="continuationSeparator" w:id="0">
    <w:p w14:paraId="15C61383" w14:textId="77777777" w:rsidR="00EA29C4" w:rsidRDefault="00EA2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421A1"/>
    <w:multiLevelType w:val="hybridMultilevel"/>
    <w:tmpl w:val="98CA1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D6D40"/>
    <w:multiLevelType w:val="hybridMultilevel"/>
    <w:tmpl w:val="D506E9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2340C9"/>
    <w:multiLevelType w:val="hybridMultilevel"/>
    <w:tmpl w:val="43905F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361C1"/>
    <w:multiLevelType w:val="hybridMultilevel"/>
    <w:tmpl w:val="D08036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8C4990"/>
    <w:multiLevelType w:val="hybridMultilevel"/>
    <w:tmpl w:val="9C2A8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5593E"/>
    <w:multiLevelType w:val="hybridMultilevel"/>
    <w:tmpl w:val="C7DA8E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F039E5"/>
    <w:multiLevelType w:val="hybridMultilevel"/>
    <w:tmpl w:val="85663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8730A5"/>
    <w:multiLevelType w:val="hybridMultilevel"/>
    <w:tmpl w:val="2AEE434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8067176">
    <w:abstractNumId w:val="8"/>
  </w:num>
  <w:num w:numId="2" w16cid:durableId="437287664">
    <w:abstractNumId w:val="8"/>
  </w:num>
  <w:num w:numId="3" w16cid:durableId="1597906666">
    <w:abstractNumId w:val="9"/>
  </w:num>
  <w:num w:numId="4" w16cid:durableId="1279028297">
    <w:abstractNumId w:val="8"/>
    <w:lvlOverride w:ilvl="0">
      <w:lvl w:ilvl="0">
        <w:start w:val="1"/>
        <w:numFmt w:val="decimal"/>
        <w:lvlText w:val="%1."/>
        <w:lvlJc w:val="left"/>
        <w:pPr>
          <w:tabs>
            <w:tab w:val="num" w:pos="1080"/>
          </w:tabs>
          <w:ind w:left="1080" w:hanging="360"/>
        </w:pPr>
        <w:rPr>
          <w:rFonts w:hint="default"/>
        </w:rPr>
      </w:lvl>
    </w:lvlOverride>
  </w:num>
  <w:num w:numId="5" w16cid:durableId="606622941">
    <w:abstractNumId w:val="12"/>
  </w:num>
  <w:num w:numId="6" w16cid:durableId="995033934">
    <w:abstractNumId w:val="7"/>
  </w:num>
  <w:num w:numId="7" w16cid:durableId="1397509886">
    <w:abstractNumId w:val="6"/>
  </w:num>
  <w:num w:numId="8" w16cid:durableId="147718520">
    <w:abstractNumId w:val="5"/>
  </w:num>
  <w:num w:numId="9" w16cid:durableId="86124319">
    <w:abstractNumId w:val="4"/>
  </w:num>
  <w:num w:numId="10" w16cid:durableId="1477261497">
    <w:abstractNumId w:val="3"/>
  </w:num>
  <w:num w:numId="11" w16cid:durableId="1132600577">
    <w:abstractNumId w:val="2"/>
  </w:num>
  <w:num w:numId="12" w16cid:durableId="438532359">
    <w:abstractNumId w:val="1"/>
  </w:num>
  <w:num w:numId="13" w16cid:durableId="649869496">
    <w:abstractNumId w:val="0"/>
  </w:num>
  <w:num w:numId="14" w16cid:durableId="662781500">
    <w:abstractNumId w:val="8"/>
    <w:lvlOverride w:ilvl="0">
      <w:startOverride w:val="1"/>
    </w:lvlOverride>
  </w:num>
  <w:num w:numId="15" w16cid:durableId="1086877724">
    <w:abstractNumId w:val="8"/>
  </w:num>
  <w:num w:numId="16" w16cid:durableId="765542372">
    <w:abstractNumId w:val="16"/>
  </w:num>
  <w:num w:numId="17" w16cid:durableId="1550412263">
    <w:abstractNumId w:val="10"/>
  </w:num>
  <w:num w:numId="18" w16cid:durableId="1933392903">
    <w:abstractNumId w:val="19"/>
  </w:num>
  <w:num w:numId="19" w16cid:durableId="24715458">
    <w:abstractNumId w:val="15"/>
  </w:num>
  <w:num w:numId="20" w16cid:durableId="1642269832">
    <w:abstractNumId w:val="17"/>
  </w:num>
  <w:num w:numId="21" w16cid:durableId="1266352234">
    <w:abstractNumId w:val="18"/>
  </w:num>
  <w:num w:numId="22" w16cid:durableId="360668390">
    <w:abstractNumId w:val="14"/>
  </w:num>
  <w:num w:numId="23" w16cid:durableId="2068724829">
    <w:abstractNumId w:val="11"/>
  </w:num>
  <w:num w:numId="24" w16cid:durableId="602495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9C4"/>
    <w:rsid w:val="00006D38"/>
    <w:rsid w:val="00015E46"/>
    <w:rsid w:val="00047502"/>
    <w:rsid w:val="0009761D"/>
    <w:rsid w:val="000D7E4C"/>
    <w:rsid w:val="00135193"/>
    <w:rsid w:val="001572B3"/>
    <w:rsid w:val="00185645"/>
    <w:rsid w:val="00194769"/>
    <w:rsid w:val="001A1B2C"/>
    <w:rsid w:val="001B283F"/>
    <w:rsid w:val="001C2AAC"/>
    <w:rsid w:val="001D4D6B"/>
    <w:rsid w:val="00206F25"/>
    <w:rsid w:val="002152D3"/>
    <w:rsid w:val="0023614B"/>
    <w:rsid w:val="00257563"/>
    <w:rsid w:val="00286EB7"/>
    <w:rsid w:val="00292B8B"/>
    <w:rsid w:val="00297DCA"/>
    <w:rsid w:val="002E1EF7"/>
    <w:rsid w:val="002F359F"/>
    <w:rsid w:val="00300227"/>
    <w:rsid w:val="00303C9B"/>
    <w:rsid w:val="00304BCE"/>
    <w:rsid w:val="00327D06"/>
    <w:rsid w:val="00333C67"/>
    <w:rsid w:val="00334587"/>
    <w:rsid w:val="003350CC"/>
    <w:rsid w:val="00363454"/>
    <w:rsid w:val="00363926"/>
    <w:rsid w:val="00380403"/>
    <w:rsid w:val="003A7605"/>
    <w:rsid w:val="003B5125"/>
    <w:rsid w:val="003D655F"/>
    <w:rsid w:val="003F32FD"/>
    <w:rsid w:val="004209BA"/>
    <w:rsid w:val="004251DF"/>
    <w:rsid w:val="00426CDE"/>
    <w:rsid w:val="00431603"/>
    <w:rsid w:val="00440DC4"/>
    <w:rsid w:val="00453A56"/>
    <w:rsid w:val="00475788"/>
    <w:rsid w:val="00475A18"/>
    <w:rsid w:val="00496E9A"/>
    <w:rsid w:val="004A3D98"/>
    <w:rsid w:val="004B0FA0"/>
    <w:rsid w:val="004B1654"/>
    <w:rsid w:val="004B7C05"/>
    <w:rsid w:val="004E5F75"/>
    <w:rsid w:val="004F0BE0"/>
    <w:rsid w:val="00506230"/>
    <w:rsid w:val="00513968"/>
    <w:rsid w:val="00513FC5"/>
    <w:rsid w:val="005144B3"/>
    <w:rsid w:val="00522E45"/>
    <w:rsid w:val="0052732E"/>
    <w:rsid w:val="0056729F"/>
    <w:rsid w:val="005B259C"/>
    <w:rsid w:val="00620D12"/>
    <w:rsid w:val="0068385E"/>
    <w:rsid w:val="006C6AC8"/>
    <w:rsid w:val="00704FEA"/>
    <w:rsid w:val="0070562F"/>
    <w:rsid w:val="007426F0"/>
    <w:rsid w:val="00767AC3"/>
    <w:rsid w:val="0077309B"/>
    <w:rsid w:val="007E2E87"/>
    <w:rsid w:val="007E78F7"/>
    <w:rsid w:val="007F1233"/>
    <w:rsid w:val="00831767"/>
    <w:rsid w:val="00843EF2"/>
    <w:rsid w:val="008511DD"/>
    <w:rsid w:val="008858E6"/>
    <w:rsid w:val="008A046A"/>
    <w:rsid w:val="008A734F"/>
    <w:rsid w:val="008B581A"/>
    <w:rsid w:val="008D12DF"/>
    <w:rsid w:val="0090705D"/>
    <w:rsid w:val="009165E2"/>
    <w:rsid w:val="00937D16"/>
    <w:rsid w:val="00946D80"/>
    <w:rsid w:val="009A5A05"/>
    <w:rsid w:val="009C775D"/>
    <w:rsid w:val="009C7F6D"/>
    <w:rsid w:val="009D285A"/>
    <w:rsid w:val="009E38F6"/>
    <w:rsid w:val="00A00FA4"/>
    <w:rsid w:val="00A33484"/>
    <w:rsid w:val="00A566A5"/>
    <w:rsid w:val="00A9768B"/>
    <w:rsid w:val="00AB76AF"/>
    <w:rsid w:val="00AD09E6"/>
    <w:rsid w:val="00B05DF3"/>
    <w:rsid w:val="00B26161"/>
    <w:rsid w:val="00B34670"/>
    <w:rsid w:val="00B743C7"/>
    <w:rsid w:val="00B90127"/>
    <w:rsid w:val="00BA2F05"/>
    <w:rsid w:val="00BD1922"/>
    <w:rsid w:val="00BD195B"/>
    <w:rsid w:val="00BD3AC3"/>
    <w:rsid w:val="00BD7B64"/>
    <w:rsid w:val="00BE08E9"/>
    <w:rsid w:val="00C55C19"/>
    <w:rsid w:val="00CA440A"/>
    <w:rsid w:val="00CA4C1A"/>
    <w:rsid w:val="00CB1714"/>
    <w:rsid w:val="00CB5FFE"/>
    <w:rsid w:val="00CF433A"/>
    <w:rsid w:val="00D27266"/>
    <w:rsid w:val="00D314FE"/>
    <w:rsid w:val="00D60755"/>
    <w:rsid w:val="00DA710B"/>
    <w:rsid w:val="00DB69DA"/>
    <w:rsid w:val="00DD1002"/>
    <w:rsid w:val="00DD65AA"/>
    <w:rsid w:val="00E115E5"/>
    <w:rsid w:val="00E11CC5"/>
    <w:rsid w:val="00E324BC"/>
    <w:rsid w:val="00E51A0C"/>
    <w:rsid w:val="00E60C3C"/>
    <w:rsid w:val="00E825E6"/>
    <w:rsid w:val="00EA29C4"/>
    <w:rsid w:val="00EB4ABC"/>
    <w:rsid w:val="00EF6C7E"/>
    <w:rsid w:val="00F102B8"/>
    <w:rsid w:val="00F158B3"/>
    <w:rsid w:val="00F23A20"/>
    <w:rsid w:val="00F505DC"/>
    <w:rsid w:val="00F51E75"/>
    <w:rsid w:val="00F605D4"/>
    <w:rsid w:val="00F62F6E"/>
    <w:rsid w:val="00F6686B"/>
    <w:rsid w:val="00F70487"/>
    <w:rsid w:val="00F80114"/>
    <w:rsid w:val="00FC2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930A3"/>
  <w15:chartTrackingRefBased/>
  <w15:docId w15:val="{FAFC7AEA-321A-4D49-AFB5-6625B1E0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unhideWhenUsed/>
    <w:qFormat/>
    <w:rsid w:val="00F51E75"/>
    <w:pPr>
      <w:ind w:left="720"/>
      <w:contextualSpacing/>
    </w:pPr>
  </w:style>
  <w:style w:type="character" w:styleId="Hyperlink">
    <w:name w:val="Hyperlink"/>
    <w:basedOn w:val="DefaultParagraphFont"/>
    <w:uiPriority w:val="99"/>
    <w:unhideWhenUsed/>
    <w:rsid w:val="001C2AAC"/>
    <w:rPr>
      <w:color w:val="34B6C3" w:themeColor="hyperlink"/>
      <w:u w:val="single"/>
    </w:rPr>
  </w:style>
  <w:style w:type="character" w:styleId="UnresolvedMention">
    <w:name w:val="Unresolved Mention"/>
    <w:basedOn w:val="DefaultParagraphFont"/>
    <w:uiPriority w:val="99"/>
    <w:semiHidden/>
    <w:unhideWhenUsed/>
    <w:rsid w:val="001C2AAC"/>
    <w:rPr>
      <w:color w:val="605E5C"/>
      <w:shd w:val="clear" w:color="auto" w:fill="E1DFDD"/>
    </w:rPr>
  </w:style>
  <w:style w:type="table" w:styleId="TableGrid">
    <w:name w:val="Table Grid"/>
    <w:basedOn w:val="TableNormal"/>
    <w:uiPriority w:val="39"/>
    <w:rsid w:val="00DD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A5A0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A5A05"/>
    <w:rPr>
      <w:sz w:val="20"/>
      <w:szCs w:val="20"/>
    </w:rPr>
  </w:style>
  <w:style w:type="character" w:styleId="EndnoteReference">
    <w:name w:val="endnote reference"/>
    <w:basedOn w:val="DefaultParagraphFont"/>
    <w:uiPriority w:val="99"/>
    <w:semiHidden/>
    <w:unhideWhenUsed/>
    <w:rsid w:val="009A5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thikamurali3@gmail.com" TargetMode="Externa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mailto:nishasuresh1003@gmail.com" TargetMode="External"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mailto:jnithiksha45@gmail.com" TargetMode="External" /><Relationship Id="rId5" Type="http://schemas.openxmlformats.org/officeDocument/2006/relationships/footnotes" Target="footnotes.xml" /><Relationship Id="rId10" Type="http://schemas.openxmlformats.org/officeDocument/2006/relationships/hyperlink" Target="mailto:monisriii.sdm123@gmail.com" TargetMode="External" /><Relationship Id="rId4" Type="http://schemas.openxmlformats.org/officeDocument/2006/relationships/webSettings" Target="webSettings.xml" /><Relationship Id="rId9" Type="http://schemas.openxmlformats.org/officeDocument/2006/relationships/hyperlink" Target="mailto:dkmadhumitha20122006@gmail.com" TargetMode="External" /><Relationship Id="rId14" Type="http://schemas.openxmlformats.org/officeDocument/2006/relationships/theme" Target="theme/theme1.xml" /></Relationships>
</file>

<file path=word/_rels/settings.xml.rels><?xml version="1.0" encoding="UTF-8" standalone="yes"?>
<Relationships xmlns="http://schemas.openxmlformats.org/package/2006/relationships"><Relationship Id="rId1" Type="http://schemas.openxmlformats.org/officeDocument/2006/relationships/attachedTemplate" Target="%7b815101BC-9D58-AA47-8D92-E6408860C5F1%7dtf50002001.dotx" TargetMode="External" /></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%7b815101BC-9D58-AA47-8D92-E6408860C5F1%7dtf50002001.dotx</Template>
  <TotalTime>1</TotalTime>
  <Pages>4</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916382155135</dc:creator>
  <cp:keywords/>
  <dc:description/>
  <cp:lastModifiedBy>916382155135</cp:lastModifiedBy>
  <cp:revision>2</cp:revision>
  <dcterms:created xsi:type="dcterms:W3CDTF">2026-03-07T09:55:00Z</dcterms:created>
  <dcterms:modified xsi:type="dcterms:W3CDTF">2026-03-07T09:55:00Z</dcterms:modified>
</cp:coreProperties>
</file>